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ayout w:type="fixed"/>
        <w:tblCellMar>
          <w:left w:w="115" w:type="dxa"/>
          <w:right w:w="115" w:type="dxa"/>
        </w:tblCellMar>
        <w:tblLook w:val="04A0"/>
      </w:tblPr>
      <w:tblGrid>
        <w:gridCol w:w="3600"/>
        <w:gridCol w:w="720"/>
        <w:gridCol w:w="6470"/>
      </w:tblGrid>
      <w:tr w:rsidR="001B2ABD" w:rsidTr="001B2ABD">
        <w:tc>
          <w:tcPr>
            <w:tcW w:w="3600" w:type="dxa"/>
          </w:tcPr>
          <w:p w:rsidR="00E65A06" w:rsidRDefault="00E65A06" w:rsidP="00036450">
            <w:pPr>
              <w:pStyle w:val="Heading3"/>
            </w:pPr>
          </w:p>
          <w:p w:rsidR="00E65A06" w:rsidRDefault="00E65A06" w:rsidP="00036450">
            <w:pPr>
              <w:pStyle w:val="Heading3"/>
            </w:pPr>
          </w:p>
          <w:p w:rsidR="00E65A06" w:rsidRDefault="00E65A06" w:rsidP="00036450">
            <w:pPr>
              <w:pStyle w:val="Heading3"/>
            </w:pPr>
          </w:p>
          <w:p w:rsidR="00E65A06" w:rsidRDefault="00E65A06" w:rsidP="00036450">
            <w:pPr>
              <w:pStyle w:val="Heading3"/>
            </w:pPr>
          </w:p>
          <w:p w:rsidR="007521FD" w:rsidRDefault="007521FD" w:rsidP="00036450">
            <w:pPr>
              <w:pStyle w:val="Heading3"/>
            </w:pPr>
          </w:p>
          <w:p w:rsidR="001B2ABD" w:rsidRDefault="001B2ABD" w:rsidP="007521FD"/>
          <w:p w:rsidR="007521FD" w:rsidRDefault="007521FD" w:rsidP="007521FD"/>
          <w:p w:rsidR="007521FD" w:rsidRDefault="007521FD" w:rsidP="007521FD"/>
          <w:p w:rsidR="007521FD" w:rsidRDefault="007521FD" w:rsidP="007521FD"/>
          <w:p w:rsidR="007521FD" w:rsidRDefault="007521FD" w:rsidP="007521FD"/>
          <w:p w:rsidR="007521FD" w:rsidRPr="007521FD" w:rsidRDefault="007521FD" w:rsidP="007521FD">
            <w:r>
              <w:rPr>
                <w:noProof/>
              </w:rPr>
              <w:pict>
                <v:oval id="Oval 1" o:spid="_x0000_s1026" alt="Title: Professional Headshot of Man" style="position:absolute;margin-left:0;margin-top:-143.95pt;width:132.75pt;height:130.4pt;z-index:251660288;visibility:visible;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" strokecolor="#94b6d2 [3204]" strokeweight="5pt">
                  <v:fill r:id="rId10" o:title="" recolor="t" rotate="t" type="frame"/>
                  <v:stroke joinstyle="miter"/>
                  <w10:wrap type="square"/>
                </v:oval>
              </w:pict>
            </w:r>
          </w:p>
          <w:p w:rsidR="007521FD" w:rsidRPr="007521FD" w:rsidRDefault="007521FD" w:rsidP="00920921">
            <w:pPr>
              <w:rPr>
                <w:rFonts w:asciiTheme="majorHAnsi" w:eastAsiaTheme="majorEastAsia" w:hAnsiTheme="majorHAnsi" w:cstheme="majorBidi"/>
                <w:b/>
                <w:caps/>
                <w:color w:val="548AB7" w:themeColor="accent1" w:themeShade="BF"/>
                <w:sz w:val="22"/>
                <w:szCs w:val="24"/>
              </w:rPr>
            </w:pPr>
            <w:r w:rsidRPr="007521FD">
              <w:rPr>
                <w:rFonts w:asciiTheme="majorHAnsi" w:eastAsiaTheme="majorEastAsia" w:hAnsiTheme="majorHAnsi" w:cstheme="majorBidi"/>
                <w:b/>
                <w:caps/>
                <w:color w:val="548AB7" w:themeColor="accent1" w:themeShade="BF"/>
                <w:sz w:val="22"/>
                <w:szCs w:val="24"/>
              </w:rPr>
              <w:t>Profile</w:t>
            </w:r>
          </w:p>
          <w:p w:rsidR="007521FD" w:rsidRDefault="007521FD" w:rsidP="00920921"/>
          <w:p w:rsidR="00036450" w:rsidRDefault="00920921" w:rsidP="00920921">
            <w:r>
              <w:t>Team</w:t>
            </w:r>
            <w:r w:rsidR="007521FD">
              <w:t xml:space="preserve"> </w:t>
            </w:r>
            <w:r>
              <w:t>Leader</w:t>
            </w:r>
            <w:r w:rsidRPr="00920921">
              <w:t xml:space="preserve"> with 12+ years of experience for delivering operational change and technology solutions in BFS domain. Functional knowledge on OTC Derivatives, Investment Banking and capital markets domain. Worked in implementing successful Robotics Automation program through execution in various phases of SDLC i.e. requirement gathering and analysis, specifications </w:t>
            </w:r>
            <w:r>
              <w:t>d</w:t>
            </w:r>
            <w:r w:rsidRPr="00920921">
              <w:t>ocumentation and UAT co-ordination</w:t>
            </w:r>
          </w:p>
          <w:p w:rsidR="00036450" w:rsidRDefault="00036450" w:rsidP="00036450"/>
          <w:sdt>
            <w:sdtPr>
              <w:id w:val="-1954003311"/>
              <w:placeholder>
                <w:docPart w:val="E4A53E6F5CA44671A4886E33C94C1DDA"/>
              </w:placeholder>
              <w:temporary/>
              <w:showingPlcHdr/>
            </w:sdtPr>
            <w:sdtContent>
              <w:p w:rsidR="00036450" w:rsidRPr="00CB0055" w:rsidRDefault="00CB0055" w:rsidP="00CB0055">
                <w:pPr>
                  <w:pStyle w:val="Heading3"/>
                </w:pPr>
                <w:r w:rsidRPr="00CB0055">
                  <w:t>Contact</w:t>
                </w:r>
              </w:p>
            </w:sdtContent>
          </w:sdt>
          <w:sdt>
            <w:sdtPr>
              <w:id w:val="1111563247"/>
              <w:placeholder>
                <w:docPart w:val="3FAD4A04AF1F483AB579E7ACDD5DC06A"/>
              </w:placeholder>
              <w:temporary/>
              <w:showingPlcHdr/>
            </w:sdtPr>
            <w:sdtContent>
              <w:p w:rsidR="004D3011" w:rsidRDefault="004D3011" w:rsidP="004D3011">
                <w:r w:rsidRPr="004D3011">
                  <w:t>PHONE:</w:t>
                </w:r>
              </w:p>
            </w:sdtContent>
          </w:sdt>
          <w:p w:rsidR="004D3011" w:rsidRPr="00920921" w:rsidRDefault="00920921" w:rsidP="004D3011">
            <w:pPr>
              <w:rPr>
                <w:rStyle w:val="Hyperlink"/>
                <w:rFonts w:asciiTheme="majorHAnsi" w:hAnsiTheme="majorHAnsi"/>
                <w:sz w:val="22"/>
              </w:rPr>
            </w:pPr>
            <w:r w:rsidRPr="00920921">
              <w:rPr>
                <w:rStyle w:val="Hyperlink"/>
                <w:rFonts w:asciiTheme="majorHAnsi" w:hAnsiTheme="majorHAnsi"/>
                <w:sz w:val="22"/>
              </w:rPr>
              <w:t>+919966098650</w:t>
            </w:r>
          </w:p>
          <w:p w:rsidR="004D3011" w:rsidRDefault="004D3011" w:rsidP="004D3011"/>
          <w:sdt>
            <w:sdtPr>
              <w:id w:val="-240260293"/>
              <w:placeholder>
                <w:docPart w:val="6C1345E5CF524078A9561518586FCE67"/>
              </w:placeholder>
              <w:temporary/>
              <w:showingPlcHdr/>
            </w:sdtPr>
            <w:sdtContent>
              <w:p w:rsidR="004D3011" w:rsidRDefault="004D3011" w:rsidP="004D3011">
                <w:r w:rsidRPr="004D3011">
                  <w:t>EMAIL:</w:t>
                </w:r>
              </w:p>
            </w:sdtContent>
          </w:sdt>
          <w:p w:rsidR="00036450" w:rsidRDefault="00DA5694" w:rsidP="004D3011">
            <w:pPr>
              <w:rPr>
                <w:rFonts w:asciiTheme="majorHAnsi" w:hAnsiTheme="majorHAnsi"/>
                <w:sz w:val="22"/>
              </w:rPr>
            </w:pPr>
            <w:hyperlink r:id="rId11" w:history="1">
              <w:r w:rsidR="00920921" w:rsidRPr="004E6C27">
                <w:rPr>
                  <w:rStyle w:val="Hyperlink"/>
                  <w:rFonts w:asciiTheme="majorHAnsi" w:hAnsiTheme="majorHAnsi"/>
                  <w:sz w:val="22"/>
                </w:rPr>
                <w:t>ajithvaddi@gmail.com</w:t>
              </w:r>
            </w:hyperlink>
            <w:r w:rsidR="00920921" w:rsidRPr="004E6C27">
              <w:rPr>
                <w:rFonts w:asciiTheme="majorHAnsi" w:hAnsiTheme="majorHAnsi"/>
                <w:sz w:val="22"/>
              </w:rPr>
              <w:tab/>
            </w:r>
          </w:p>
          <w:p w:rsidR="002B33BE" w:rsidRDefault="002B33BE" w:rsidP="004D3011">
            <w:pPr>
              <w:rPr>
                <w:rStyle w:val="Hyperlink"/>
                <w:u w:val="none"/>
              </w:rPr>
            </w:pPr>
          </w:p>
          <w:p w:rsidR="002B33BE" w:rsidRPr="002B33BE" w:rsidRDefault="002B33BE" w:rsidP="002B33BE">
            <w:pPr>
              <w:pStyle w:val="Heading3"/>
            </w:pPr>
            <w:r w:rsidRPr="002B33BE">
              <w:t>Date of Birth</w:t>
            </w:r>
          </w:p>
          <w:p w:rsidR="002B33BE" w:rsidRPr="002B33BE" w:rsidRDefault="002B33BE" w:rsidP="004D3011">
            <w:pPr>
              <w:rPr>
                <w:rStyle w:val="Hyperlink"/>
                <w:rFonts w:asciiTheme="majorHAnsi" w:hAnsiTheme="majorHAnsi"/>
                <w:sz w:val="22"/>
                <w:u w:val="none"/>
              </w:rPr>
            </w:pPr>
            <w:r w:rsidRPr="002B33BE">
              <w:rPr>
                <w:rStyle w:val="Hyperlink"/>
                <w:rFonts w:asciiTheme="majorHAnsi" w:hAnsiTheme="majorHAnsi"/>
                <w:sz w:val="22"/>
                <w:u w:val="none"/>
              </w:rPr>
              <w:t>25th March 1986</w:t>
            </w:r>
          </w:p>
          <w:p w:rsidR="004D3011" w:rsidRPr="00CB0055" w:rsidRDefault="00920921" w:rsidP="00CB0055">
            <w:pPr>
              <w:pStyle w:val="Heading3"/>
            </w:pPr>
            <w:r>
              <w:t>Skills</w:t>
            </w:r>
          </w:p>
          <w:p w:rsidR="004D3011" w:rsidRDefault="00920921" w:rsidP="002B33BE">
            <w:pPr>
              <w:pStyle w:val="ListParagraph"/>
              <w:numPr>
                <w:ilvl w:val="0"/>
                <w:numId w:val="7"/>
              </w:numPr>
            </w:pPr>
            <w:r w:rsidRPr="002B33BE">
              <w:rPr>
                <w:rFonts w:asciiTheme="majorHAnsi" w:hAnsiTheme="majorHAnsi"/>
                <w:sz w:val="22"/>
              </w:rPr>
              <w:t>JIRA</w:t>
            </w:r>
          </w:p>
          <w:p w:rsidR="004D3011" w:rsidRDefault="00920921" w:rsidP="002B33BE">
            <w:pPr>
              <w:pStyle w:val="ListParagraph"/>
              <w:numPr>
                <w:ilvl w:val="0"/>
                <w:numId w:val="7"/>
              </w:numPr>
            </w:pPr>
            <w:r w:rsidRPr="002B33BE">
              <w:rPr>
                <w:rFonts w:asciiTheme="majorHAnsi" w:hAnsiTheme="majorHAnsi"/>
                <w:sz w:val="22"/>
              </w:rPr>
              <w:t>Visio</w:t>
            </w:r>
          </w:p>
          <w:p w:rsidR="004D3011" w:rsidRPr="002B33BE" w:rsidRDefault="00920921" w:rsidP="002B33BE">
            <w:pPr>
              <w:pStyle w:val="ListParagraph"/>
              <w:numPr>
                <w:ilvl w:val="0"/>
                <w:numId w:val="7"/>
              </w:numPr>
              <w:rPr>
                <w:rFonts w:asciiTheme="majorHAnsi" w:hAnsiTheme="majorHAnsi"/>
                <w:sz w:val="22"/>
              </w:rPr>
            </w:pPr>
            <w:r w:rsidRPr="002B33BE">
              <w:rPr>
                <w:rFonts w:asciiTheme="majorHAnsi" w:hAnsiTheme="majorHAnsi"/>
                <w:sz w:val="22"/>
              </w:rPr>
              <w:t>MS Access</w:t>
            </w:r>
          </w:p>
          <w:p w:rsidR="00920921" w:rsidRPr="002B33BE" w:rsidRDefault="00920921" w:rsidP="002B33BE">
            <w:pPr>
              <w:pStyle w:val="ListParagraph"/>
              <w:numPr>
                <w:ilvl w:val="0"/>
                <w:numId w:val="7"/>
              </w:numPr>
              <w:rPr>
                <w:rFonts w:asciiTheme="majorHAnsi" w:hAnsiTheme="majorHAnsi"/>
                <w:sz w:val="22"/>
              </w:rPr>
            </w:pPr>
            <w:r w:rsidRPr="002B33BE">
              <w:rPr>
                <w:rFonts w:asciiTheme="majorHAnsi" w:hAnsiTheme="majorHAnsi"/>
                <w:sz w:val="22"/>
              </w:rPr>
              <w:t>MS Project</w:t>
            </w:r>
          </w:p>
          <w:p w:rsidR="00920921" w:rsidRPr="002B33BE" w:rsidRDefault="00920921" w:rsidP="002B33BE">
            <w:pPr>
              <w:pStyle w:val="ListParagraph"/>
              <w:numPr>
                <w:ilvl w:val="0"/>
                <w:numId w:val="7"/>
              </w:numPr>
              <w:rPr>
                <w:rFonts w:asciiTheme="majorHAnsi" w:hAnsiTheme="majorHAnsi"/>
                <w:sz w:val="22"/>
              </w:rPr>
            </w:pPr>
            <w:r w:rsidRPr="002B33BE">
              <w:rPr>
                <w:rFonts w:asciiTheme="majorHAnsi" w:hAnsiTheme="majorHAnsi"/>
                <w:sz w:val="22"/>
              </w:rPr>
              <w:t>Power Point</w:t>
            </w:r>
          </w:p>
          <w:p w:rsidR="00920921" w:rsidRDefault="00920921" w:rsidP="004D3011">
            <w:pPr>
              <w:rPr>
                <w:rFonts w:asciiTheme="majorHAnsi" w:hAnsiTheme="majorHAnsi"/>
                <w:sz w:val="22"/>
              </w:rPr>
            </w:pPr>
          </w:p>
          <w:p w:rsidR="00920921" w:rsidRDefault="00920921" w:rsidP="004D3011">
            <w:r w:rsidRPr="00920921">
              <w:rPr>
                <w:rFonts w:asciiTheme="majorHAnsi" w:eastAsiaTheme="majorEastAsia" w:hAnsiTheme="majorHAnsi" w:cstheme="majorBidi"/>
                <w:b/>
                <w:caps/>
                <w:color w:val="548AB7" w:themeColor="accent1" w:themeShade="BF"/>
                <w:sz w:val="22"/>
                <w:szCs w:val="24"/>
              </w:rPr>
              <w:t>Project Works</w:t>
            </w:r>
          </w:p>
          <w:p w:rsidR="004D3011" w:rsidRDefault="00920921" w:rsidP="004D3011">
            <w:pPr>
              <w:rPr>
                <w:rFonts w:asciiTheme="majorHAnsi" w:hAnsiTheme="majorHAnsi"/>
                <w:sz w:val="22"/>
              </w:rPr>
            </w:pPr>
            <w:r w:rsidRPr="00D777C3">
              <w:rPr>
                <w:rFonts w:asciiTheme="majorHAnsi" w:hAnsiTheme="majorHAnsi"/>
                <w:sz w:val="22"/>
              </w:rPr>
              <w:t xml:space="preserve">Basel II Norms </w:t>
            </w:r>
            <w:r>
              <w:rPr>
                <w:rFonts w:asciiTheme="majorHAnsi" w:hAnsiTheme="majorHAnsi"/>
                <w:sz w:val="22"/>
              </w:rPr>
              <w:t>and Asset Liability Management f</w:t>
            </w:r>
            <w:r w:rsidRPr="00D777C3">
              <w:rPr>
                <w:rFonts w:asciiTheme="majorHAnsi" w:hAnsiTheme="majorHAnsi"/>
                <w:sz w:val="22"/>
              </w:rPr>
              <w:t>ollowed by SBH</w:t>
            </w:r>
          </w:p>
          <w:p w:rsidR="002B33BE" w:rsidRDefault="002B33BE" w:rsidP="004D3011">
            <w:pPr>
              <w:rPr>
                <w:rFonts w:asciiTheme="majorHAnsi" w:hAnsiTheme="majorHAnsi"/>
                <w:sz w:val="22"/>
              </w:rPr>
            </w:pPr>
          </w:p>
          <w:p w:rsidR="002B33BE" w:rsidRDefault="002B33BE" w:rsidP="004D3011">
            <w:pPr>
              <w:rPr>
                <w:rFonts w:asciiTheme="majorHAnsi" w:hAnsiTheme="majorHAnsi"/>
                <w:sz w:val="22"/>
              </w:rPr>
            </w:pPr>
          </w:p>
          <w:p w:rsidR="004A5DE6" w:rsidRDefault="004A5DE6" w:rsidP="004D3011">
            <w:pPr>
              <w:rPr>
                <w:rFonts w:asciiTheme="majorHAnsi" w:eastAsiaTheme="majorEastAsia" w:hAnsiTheme="majorHAnsi" w:cstheme="majorBidi"/>
                <w:b/>
                <w:caps/>
                <w:color w:val="548AB7" w:themeColor="accent1" w:themeShade="BF"/>
                <w:sz w:val="22"/>
                <w:szCs w:val="24"/>
              </w:rPr>
            </w:pPr>
          </w:p>
          <w:p w:rsidR="004A5DE6" w:rsidRDefault="004A5DE6" w:rsidP="004D3011">
            <w:pPr>
              <w:rPr>
                <w:rFonts w:asciiTheme="majorHAnsi" w:eastAsiaTheme="majorEastAsia" w:hAnsiTheme="majorHAnsi" w:cstheme="majorBidi"/>
                <w:b/>
                <w:caps/>
                <w:color w:val="548AB7" w:themeColor="accent1" w:themeShade="BF"/>
                <w:sz w:val="22"/>
                <w:szCs w:val="24"/>
              </w:rPr>
            </w:pPr>
          </w:p>
          <w:p w:rsidR="002B33BE" w:rsidRDefault="002B33BE" w:rsidP="004D3011">
            <w:pPr>
              <w:rPr>
                <w:rFonts w:asciiTheme="majorHAnsi" w:eastAsiaTheme="majorEastAsia" w:hAnsiTheme="majorHAnsi" w:cstheme="majorBidi"/>
                <w:b/>
                <w:caps/>
                <w:color w:val="548AB7" w:themeColor="accent1" w:themeShade="BF"/>
                <w:sz w:val="22"/>
                <w:szCs w:val="24"/>
              </w:rPr>
            </w:pPr>
            <w:r w:rsidRPr="002B33BE">
              <w:rPr>
                <w:rFonts w:asciiTheme="majorHAnsi" w:eastAsiaTheme="majorEastAsia" w:hAnsiTheme="majorHAnsi" w:cstheme="majorBidi"/>
                <w:b/>
                <w:caps/>
                <w:color w:val="548AB7" w:themeColor="accent1" w:themeShade="BF"/>
                <w:sz w:val="22"/>
                <w:szCs w:val="24"/>
              </w:rPr>
              <w:t>Rewards and Activities</w:t>
            </w:r>
          </w:p>
          <w:p w:rsidR="002B33BE" w:rsidRDefault="002B33BE" w:rsidP="004D3011"/>
          <w:p w:rsidR="002B33BE" w:rsidRDefault="002B33BE" w:rsidP="002B33BE">
            <w:pPr>
              <w:pStyle w:val="ListParagraph"/>
              <w:numPr>
                <w:ilvl w:val="0"/>
                <w:numId w:val="6"/>
              </w:numPr>
            </w:pPr>
            <w:r w:rsidRPr="002B33BE">
              <w:t>Board of Trustee’s Award for workplace Achievement at UBS Stamford</w:t>
            </w:r>
          </w:p>
          <w:p w:rsidR="002B33BE" w:rsidRDefault="002B33BE" w:rsidP="002B33BE">
            <w:pPr>
              <w:pStyle w:val="ListParagraph"/>
            </w:pPr>
          </w:p>
          <w:p w:rsidR="002B33BE" w:rsidRDefault="002B33BE" w:rsidP="002B33BE">
            <w:pPr>
              <w:pStyle w:val="ListParagraph"/>
              <w:numPr>
                <w:ilvl w:val="0"/>
                <w:numId w:val="6"/>
              </w:numPr>
            </w:pPr>
            <w:r w:rsidRPr="002B33BE">
              <w:t>Yellow Belt Certification holder for Six sigma Project</w:t>
            </w:r>
          </w:p>
          <w:p w:rsidR="002B33BE" w:rsidRPr="002B33BE" w:rsidRDefault="002B33BE" w:rsidP="002B33BE">
            <w:pPr>
              <w:pStyle w:val="ListParagraph"/>
            </w:pPr>
          </w:p>
          <w:p w:rsidR="002B33BE" w:rsidRDefault="002B33BE" w:rsidP="002B33BE">
            <w:pPr>
              <w:pStyle w:val="ListParagraph"/>
              <w:numPr>
                <w:ilvl w:val="0"/>
                <w:numId w:val="6"/>
              </w:numPr>
            </w:pPr>
            <w:r w:rsidRPr="002B33BE">
              <w:t>Received best employee awards from Cognizant and UBS for exceptional performance and dedication</w:t>
            </w:r>
          </w:p>
          <w:p w:rsidR="002B33BE" w:rsidRDefault="002B33BE" w:rsidP="002B33BE">
            <w:pPr>
              <w:pStyle w:val="ListParagraph"/>
            </w:pPr>
          </w:p>
          <w:p w:rsidR="002B33BE" w:rsidRPr="002B33BE" w:rsidRDefault="002B33BE" w:rsidP="002B33BE">
            <w:pPr>
              <w:pStyle w:val="ListParagraph"/>
              <w:numPr>
                <w:ilvl w:val="0"/>
                <w:numId w:val="6"/>
              </w:numPr>
            </w:pPr>
            <w:r w:rsidRPr="002B33BE">
              <w:t>Received Bank of America Gold, Silver and Bronze for exceptional performance and dedication.</w:t>
            </w:r>
          </w:p>
          <w:p w:rsidR="002B33BE" w:rsidRPr="004D3011" w:rsidRDefault="002B33BE" w:rsidP="002B33BE">
            <w:pPr>
              <w:pStyle w:val="ListParagraph"/>
            </w:pPr>
          </w:p>
        </w:tc>
        <w:tc>
          <w:tcPr>
            <w:tcW w:w="720" w:type="dxa"/>
          </w:tcPr>
          <w:p w:rsidR="001B2ABD" w:rsidRDefault="001B2ABD" w:rsidP="000C45FF">
            <w:pPr>
              <w:tabs>
                <w:tab w:val="left" w:pos="990"/>
              </w:tabs>
            </w:pPr>
          </w:p>
        </w:tc>
        <w:tc>
          <w:tcPr>
            <w:tcW w:w="6470" w:type="dxa"/>
          </w:tcPr>
          <w:p w:rsidR="00E65A06" w:rsidRPr="00E65A06" w:rsidRDefault="00E65A06" w:rsidP="00036450">
            <w:pPr>
              <w:pStyle w:val="Heading2"/>
              <w:rPr>
                <w:sz w:val="36"/>
                <w:szCs w:val="36"/>
              </w:rPr>
            </w:pPr>
            <w:r w:rsidRPr="00E65A06">
              <w:rPr>
                <w:sz w:val="36"/>
                <w:szCs w:val="36"/>
              </w:rPr>
              <w:t>Ajith VAddi</w:t>
            </w:r>
          </w:p>
          <w:p w:rsidR="00E65A06" w:rsidRPr="00E65A06" w:rsidRDefault="00E65A06" w:rsidP="00E65A06">
            <w:pPr>
              <w:rPr>
                <w:sz w:val="28"/>
                <w:szCs w:val="28"/>
              </w:rPr>
            </w:pPr>
            <w:r w:rsidRPr="00E65A06">
              <w:rPr>
                <w:sz w:val="28"/>
                <w:szCs w:val="28"/>
              </w:rPr>
              <w:t>TEAM LEADER for BFS Investment Banking</w:t>
            </w:r>
          </w:p>
          <w:p w:rsidR="00E65A06" w:rsidRDefault="00E65A06" w:rsidP="00E65A06"/>
          <w:sdt>
            <w:sdtPr>
              <w:id w:val="1049110328"/>
              <w:placeholder>
                <w:docPart w:val="9E87136982F74EFAAEE9F2EB6DA5B16C"/>
              </w:placeholder>
              <w:temporary/>
              <w:showingPlcHdr/>
            </w:sdtPr>
            <w:sdtContent>
              <w:p w:rsidR="001B2ABD" w:rsidRDefault="00E25A26" w:rsidP="00036450">
                <w:pPr>
                  <w:pStyle w:val="Heading2"/>
                </w:pPr>
                <w:r w:rsidRPr="00036450">
                  <w:t>EDUCATION</w:t>
                </w:r>
              </w:p>
            </w:sdtContent>
          </w:sdt>
          <w:p w:rsidR="00036450" w:rsidRPr="002B33BE" w:rsidRDefault="002B33BE" w:rsidP="002B33BE">
            <w:pPr>
              <w:pStyle w:val="Date"/>
              <w:rPr>
                <w:b/>
              </w:rPr>
            </w:pPr>
            <w:r w:rsidRPr="002B33BE">
              <w:rPr>
                <w:b/>
              </w:rPr>
              <w:t>Mountbatten Institute, New York</w:t>
            </w:r>
          </w:p>
          <w:p w:rsidR="002B33BE" w:rsidRPr="002B33BE" w:rsidRDefault="002B33BE" w:rsidP="002B33BE"/>
          <w:p w:rsidR="00036450" w:rsidRDefault="002B33BE" w:rsidP="00036450">
            <w:r w:rsidRPr="002B33BE">
              <w:t>•</w:t>
            </w:r>
            <w:r w:rsidRPr="002B33BE">
              <w:tab/>
              <w:t>Post graduate certificate from Mountbatten Institute, New York - March 2015 to March 2016</w:t>
            </w:r>
          </w:p>
          <w:p w:rsidR="002B33BE" w:rsidRDefault="002B33BE" w:rsidP="00036450"/>
          <w:p w:rsidR="002B33BE" w:rsidRPr="002B33BE" w:rsidRDefault="002B33BE" w:rsidP="002B33BE">
            <w:pPr>
              <w:pStyle w:val="Date"/>
              <w:rPr>
                <w:b/>
              </w:rPr>
            </w:pPr>
            <w:r w:rsidRPr="002B33BE">
              <w:rPr>
                <w:b/>
              </w:rPr>
              <w:t xml:space="preserve">A.V.PG College </w:t>
            </w:r>
          </w:p>
          <w:p w:rsidR="002B33BE" w:rsidRDefault="002B33BE" w:rsidP="00036450">
            <w:pPr>
              <w:rPr>
                <w:rFonts w:asciiTheme="majorHAnsi" w:hAnsiTheme="majorHAnsi"/>
                <w:b/>
                <w:sz w:val="22"/>
              </w:rPr>
            </w:pPr>
          </w:p>
          <w:p w:rsidR="002B33BE" w:rsidRDefault="002B33BE" w:rsidP="00036450">
            <w:r w:rsidRPr="002B33BE">
              <w:t>•</w:t>
            </w:r>
            <w:r w:rsidRPr="002B33BE">
              <w:tab/>
              <w:t>Masters in Business Administration (Finance) from A.V.PG College, in the year 2007-09, Osmania University, Hyderabad</w:t>
            </w:r>
          </w:p>
          <w:p w:rsidR="002B33BE" w:rsidRDefault="002B33BE" w:rsidP="00B359E4">
            <w:pPr>
              <w:pStyle w:val="Heading4"/>
            </w:pPr>
          </w:p>
          <w:p w:rsidR="002B33BE" w:rsidRPr="002B33BE" w:rsidRDefault="002B33BE" w:rsidP="002B33BE">
            <w:pPr>
              <w:pStyle w:val="Date"/>
              <w:rPr>
                <w:b/>
              </w:rPr>
            </w:pPr>
            <w:r w:rsidRPr="002B33BE">
              <w:rPr>
                <w:b/>
              </w:rPr>
              <w:t>Indian Institute of Management and Commerce</w:t>
            </w:r>
          </w:p>
          <w:p w:rsidR="002B33BE" w:rsidRDefault="002B33BE" w:rsidP="002B33BE"/>
          <w:p w:rsidR="002B33BE" w:rsidRPr="002B33BE" w:rsidRDefault="002B33BE" w:rsidP="002B33BE">
            <w:r w:rsidRPr="002B33BE">
              <w:t>•</w:t>
            </w:r>
            <w:r w:rsidRPr="002B33BE">
              <w:tab/>
              <w:t>Graduate in Commerce from Indian Institute of Management and Commerce, in the year 2003-06 Osmania University, Hyderabad</w:t>
            </w:r>
          </w:p>
          <w:p w:rsidR="00036450" w:rsidRDefault="00DA5694" w:rsidP="00036450">
            <w:pPr>
              <w:pStyle w:val="Heading2"/>
            </w:pPr>
            <w:sdt>
              <w:sdtPr>
                <w:id w:val="1001553383"/>
                <w:placeholder>
                  <w:docPart w:val="21BACE18F5EF4D84A121486CC29D2180"/>
                </w:placeholder>
                <w:temporary/>
                <w:showingPlcHdr/>
              </w:sdtPr>
              <w:sdtContent>
                <w:r w:rsidR="00036450" w:rsidRPr="00036450">
                  <w:t>WORK EXPERIENCE</w:t>
                </w:r>
              </w:sdtContent>
            </w:sdt>
          </w:p>
          <w:p w:rsidR="00036450" w:rsidRPr="00036450" w:rsidRDefault="00920921" w:rsidP="00B359E4">
            <w:pPr>
              <w:pStyle w:val="Date"/>
            </w:pPr>
            <w:r w:rsidRPr="00920921">
              <w:rPr>
                <w:b/>
              </w:rPr>
              <w:t>Cognizant Technology Solutions, Hyderabad- Sept 2012 to Present</w:t>
            </w:r>
          </w:p>
          <w:p w:rsidR="002B33BE" w:rsidRDefault="002B33BE" w:rsidP="00036450"/>
          <w:p w:rsidR="00920921" w:rsidRDefault="00920921" w:rsidP="00036450">
            <w:r w:rsidRPr="00920921">
              <w:t xml:space="preserve">Designation: </w:t>
            </w:r>
            <w:r>
              <w:t>Team Leader</w:t>
            </w:r>
          </w:p>
          <w:p w:rsidR="002B33BE" w:rsidRDefault="002B33BE" w:rsidP="00036450"/>
          <w:p w:rsidR="00920921" w:rsidRDefault="00920921" w:rsidP="002B33BE">
            <w:r w:rsidRPr="002B33BE">
              <w:rPr>
                <w:b/>
                <w:bCs/>
              </w:rPr>
              <w:t>Process</w:t>
            </w:r>
            <w:r w:rsidRPr="00920921">
              <w:t>: Equities and Interest Rates Derivatives – Matching (Jan 2020 to Present)</w:t>
            </w:r>
          </w:p>
          <w:p w:rsidR="00036450" w:rsidRDefault="00920921" w:rsidP="00036450">
            <w:r w:rsidRPr="00920921">
              <w:t>•</w:t>
            </w:r>
            <w:r w:rsidRPr="00920921">
              <w:tab/>
              <w:t>Handling Matching procedures of Equity Products.</w:t>
            </w:r>
          </w:p>
          <w:p w:rsidR="004D3011" w:rsidRDefault="00920921" w:rsidP="002B33BE">
            <w:r w:rsidRPr="00920921">
              <w:t>•</w:t>
            </w:r>
            <w:r w:rsidRPr="00920921">
              <w:tab/>
              <w:t>Reporting Regulatory and Performing SLA.</w:t>
            </w:r>
          </w:p>
          <w:p w:rsidR="002B33BE" w:rsidRDefault="002B33BE" w:rsidP="00036450">
            <w:r w:rsidRPr="002B33BE">
              <w:t>•</w:t>
            </w:r>
            <w:r w:rsidRPr="002B33BE">
              <w:tab/>
              <w:t>Handling a Team size of 6 for better performance and growth</w:t>
            </w:r>
          </w:p>
          <w:p w:rsidR="002B33BE" w:rsidRDefault="002B33BE" w:rsidP="00036450"/>
          <w:p w:rsidR="002B33BE" w:rsidRDefault="002B33BE" w:rsidP="002B33BE">
            <w:r w:rsidRPr="002B33BE">
              <w:rPr>
                <w:b/>
                <w:bCs/>
              </w:rPr>
              <w:t>Process</w:t>
            </w:r>
            <w:r w:rsidRPr="002B33BE">
              <w:t>: Robotics Process Automation (Jan 2017 to Dec 2019)</w:t>
            </w:r>
          </w:p>
          <w:p w:rsidR="002B33BE" w:rsidRDefault="002B33BE" w:rsidP="002B33BE">
            <w:r>
              <w:t>•</w:t>
            </w:r>
            <w:r>
              <w:tab/>
              <w:t>Handling end to end projects for Intelligent Process Automation (IPA) in collaboration with a centralized development team.</w:t>
            </w:r>
          </w:p>
          <w:p w:rsidR="002B33BE" w:rsidRDefault="002B33BE" w:rsidP="002B33BE">
            <w:r>
              <w:t>•</w:t>
            </w:r>
            <w:r>
              <w:tab/>
              <w:t>Identify, analyze, design, document and implement process improvement and Automation Opportunities using Lean tools such as Value Stream Mapping, Fish Bone analysis, Root Cause Analysis, Functional &amp; Regression Testing, UAT Planning &amp; Execution, Waterfall &amp; Agile methodologies.</w:t>
            </w:r>
          </w:p>
          <w:p w:rsidR="002B33BE" w:rsidRDefault="002B33BE" w:rsidP="002B33BE">
            <w:r>
              <w:t>•</w:t>
            </w:r>
            <w:r>
              <w:tab/>
              <w:t xml:space="preserve"> Leading a team in requirement gathering for multiple projects &amp; conduct Cause-Effect and Control-Impact analysis.</w:t>
            </w:r>
          </w:p>
          <w:p w:rsidR="002B33BE" w:rsidRDefault="002B33BE" w:rsidP="002B33BE">
            <w:r>
              <w:t>•</w:t>
            </w:r>
            <w:r>
              <w:tab/>
              <w:t xml:space="preserve">Writing UAT test cases on Robotic projects and preparing the Solution design document.    </w:t>
            </w:r>
          </w:p>
          <w:p w:rsidR="002B33BE" w:rsidRDefault="002B33BE" w:rsidP="002B33BE">
            <w:r>
              <w:t>•</w:t>
            </w:r>
            <w:r>
              <w:tab/>
              <w:t>Manage key stakeholder interest by engaging in not only objective &amp; expectation planning but also risk management.</w:t>
            </w:r>
          </w:p>
          <w:p w:rsidR="002B33BE" w:rsidRDefault="002B33BE" w:rsidP="002B33BE">
            <w:r>
              <w:t>•</w:t>
            </w:r>
            <w:r>
              <w:tab/>
              <w:t>Execute PMO activities for Operations Change Group (OCG) including Client Handling, Prepare Dashboards.</w:t>
            </w:r>
          </w:p>
          <w:p w:rsidR="002B33BE" w:rsidRDefault="002B33BE" w:rsidP="002B33BE"/>
          <w:p w:rsidR="002B33BE" w:rsidRDefault="002B33BE" w:rsidP="002B33BE">
            <w:r w:rsidRPr="002B33BE">
              <w:rPr>
                <w:b/>
                <w:bCs/>
              </w:rPr>
              <w:t>Process</w:t>
            </w:r>
            <w:r w:rsidRPr="002B33BE">
              <w:t>: Equities Markitwire (March 2016 to Dec 2016)</w:t>
            </w:r>
          </w:p>
          <w:p w:rsidR="002B33BE" w:rsidRDefault="002B33BE" w:rsidP="002B33BE">
            <w:r>
              <w:t>•</w:t>
            </w:r>
            <w:r>
              <w:tab/>
              <w:t>Impart change and work closely with multiple stakeholders in front/middle/back office teams to identify and streamline requirements</w:t>
            </w:r>
          </w:p>
          <w:p w:rsidR="002B33BE" w:rsidRDefault="002B33BE" w:rsidP="002B33BE">
            <w:r>
              <w:t>•</w:t>
            </w:r>
            <w:r>
              <w:tab/>
              <w:t>UAT, Migration/working of the trades from DTCC to Markitwire for Equity products.</w:t>
            </w:r>
          </w:p>
          <w:p w:rsidR="002B33BE" w:rsidRDefault="002B33BE" w:rsidP="002B33BE">
            <w:r>
              <w:t>•</w:t>
            </w:r>
            <w:r>
              <w:tab/>
              <w:t>Preparing the Onshore reports for the Business Management.</w:t>
            </w:r>
          </w:p>
          <w:p w:rsidR="002B33BE" w:rsidRDefault="002B33BE" w:rsidP="002B33BE">
            <w:r>
              <w:t>•</w:t>
            </w:r>
            <w:r>
              <w:tab/>
              <w:t xml:space="preserve">Handling of Mappings for MCA </w:t>
            </w:r>
          </w:p>
          <w:p w:rsidR="002B33BE" w:rsidRDefault="002B33BE" w:rsidP="002B33BE">
            <w:r>
              <w:t>•</w:t>
            </w:r>
            <w:r>
              <w:tab/>
              <w:t>Handing of the review of the confirmations and dealing on the booking issues.</w:t>
            </w:r>
          </w:p>
          <w:p w:rsidR="002B33BE" w:rsidRDefault="002B33BE" w:rsidP="002B33BE"/>
          <w:p w:rsidR="004A5DE6" w:rsidRDefault="004A5DE6" w:rsidP="002B33BE">
            <w:pPr>
              <w:pStyle w:val="Date"/>
              <w:rPr>
                <w:b/>
              </w:rPr>
            </w:pPr>
          </w:p>
          <w:p w:rsidR="004A5DE6" w:rsidRDefault="004A5DE6" w:rsidP="002B33BE">
            <w:pPr>
              <w:pStyle w:val="Date"/>
              <w:rPr>
                <w:b/>
              </w:rPr>
            </w:pPr>
          </w:p>
          <w:p w:rsidR="004A5DE6" w:rsidRDefault="004A5DE6" w:rsidP="002B33BE">
            <w:pPr>
              <w:pStyle w:val="Date"/>
              <w:rPr>
                <w:b/>
              </w:rPr>
            </w:pPr>
          </w:p>
          <w:p w:rsidR="004A5DE6" w:rsidRDefault="004A5DE6" w:rsidP="002B33BE">
            <w:pPr>
              <w:pStyle w:val="Date"/>
              <w:rPr>
                <w:b/>
              </w:rPr>
            </w:pPr>
          </w:p>
          <w:p w:rsidR="002B33BE" w:rsidRPr="002B33BE" w:rsidRDefault="002B33BE" w:rsidP="002B33BE">
            <w:pPr>
              <w:pStyle w:val="Date"/>
              <w:rPr>
                <w:b/>
              </w:rPr>
            </w:pPr>
            <w:r w:rsidRPr="002B33BE">
              <w:rPr>
                <w:b/>
              </w:rPr>
              <w:t>UBS – New York, Stamford- USA, Duration: March 2015 to March 2016</w:t>
            </w:r>
          </w:p>
          <w:p w:rsidR="002B33BE" w:rsidRDefault="002B33BE" w:rsidP="002B33BE"/>
          <w:p w:rsidR="002B33BE" w:rsidRDefault="002B33BE" w:rsidP="002B33BE">
            <w:r>
              <w:t xml:space="preserve">Designation: Full time Intern </w:t>
            </w:r>
          </w:p>
          <w:p w:rsidR="002B33BE" w:rsidRDefault="002B33BE" w:rsidP="002B33BE"/>
          <w:p w:rsidR="002B33BE" w:rsidRDefault="002B33BE" w:rsidP="002B33BE">
            <w:r w:rsidRPr="002B33BE">
              <w:rPr>
                <w:b/>
                <w:bCs/>
              </w:rPr>
              <w:t>Process</w:t>
            </w:r>
            <w:r>
              <w:t>: OTC Derivatives</w:t>
            </w:r>
          </w:p>
          <w:p w:rsidR="002B33BE" w:rsidRDefault="002B33BE" w:rsidP="002B33BE"/>
          <w:p w:rsidR="002B33BE" w:rsidRDefault="002B33BE" w:rsidP="002B33BE">
            <w:r>
              <w:t>•</w:t>
            </w:r>
            <w:r>
              <w:tab/>
              <w:t>Gathered &amp; analyzed business requirements and migrated Markitwire process to offshore, Handling Onshore Queries, Direct interaction with Trading and Sales.</w:t>
            </w:r>
          </w:p>
          <w:p w:rsidR="002B33BE" w:rsidRDefault="002B33BE" w:rsidP="002B33BE"/>
          <w:p w:rsidR="002B33BE" w:rsidRPr="002B33BE" w:rsidRDefault="002B33BE" w:rsidP="002B33BE">
            <w:pPr>
              <w:pStyle w:val="Date"/>
              <w:rPr>
                <w:b/>
              </w:rPr>
            </w:pPr>
            <w:r w:rsidRPr="002B33BE">
              <w:rPr>
                <w:b/>
              </w:rPr>
              <w:t>Cognizant - UBS Investment Bank, Duration: September 2012 to March 2015</w:t>
            </w:r>
          </w:p>
          <w:p w:rsidR="002B33BE" w:rsidRDefault="002B33BE" w:rsidP="002B33BE">
            <w:r w:rsidRPr="002B33BE">
              <w:rPr>
                <w:b/>
                <w:bCs/>
              </w:rPr>
              <w:t>Process</w:t>
            </w:r>
            <w:r>
              <w:t>: Equities and Interest Rates Derivatives – Drafting</w:t>
            </w:r>
          </w:p>
          <w:p w:rsidR="002B33BE" w:rsidRDefault="002B33BE" w:rsidP="002B33BE"/>
          <w:p w:rsidR="002B33BE" w:rsidRDefault="002B33BE" w:rsidP="002B33BE">
            <w:r>
              <w:t>•</w:t>
            </w:r>
            <w:r>
              <w:tab/>
              <w:t>Handling documentation procedures of Equity Structured Products, Interest Rates Derivative products and DTCC.</w:t>
            </w:r>
          </w:p>
          <w:p w:rsidR="002B33BE" w:rsidRDefault="002B33BE" w:rsidP="002B33BE">
            <w:r>
              <w:t>•</w:t>
            </w:r>
            <w:r>
              <w:tab/>
              <w:t>Manual Drafting of different Equities and Interest Rate Products</w:t>
            </w:r>
          </w:p>
          <w:p w:rsidR="002B33BE" w:rsidRDefault="002B33BE" w:rsidP="002B33BE">
            <w:r>
              <w:t>•</w:t>
            </w:r>
            <w:r>
              <w:tab/>
              <w:t>Reporting Regulatory and Performing SLA</w:t>
            </w:r>
          </w:p>
          <w:p w:rsidR="002B33BE" w:rsidRDefault="002B33BE" w:rsidP="002B33BE">
            <w:r>
              <w:t>•</w:t>
            </w:r>
            <w:r>
              <w:tab/>
              <w:t>Handling a Team size of 6 for better performance and growth</w:t>
            </w:r>
          </w:p>
          <w:p w:rsidR="002B33BE" w:rsidRDefault="002B33BE" w:rsidP="002B33BE"/>
          <w:p w:rsidR="002B33BE" w:rsidRDefault="002B33BE" w:rsidP="002B33BE">
            <w:pPr>
              <w:rPr>
                <w:b/>
                <w:bCs/>
              </w:rPr>
            </w:pPr>
            <w:r w:rsidRPr="002B33BE">
              <w:rPr>
                <w:b/>
                <w:bCs/>
              </w:rPr>
              <w:t>Bank of America continuum Solutions Pvt. Ltd., Hyderabad, Duration: May 2009 to August 2012</w:t>
            </w:r>
          </w:p>
          <w:p w:rsidR="002B33BE" w:rsidRPr="002B33BE" w:rsidRDefault="002B33BE" w:rsidP="002B33BE">
            <w:pPr>
              <w:rPr>
                <w:b/>
                <w:bCs/>
              </w:rPr>
            </w:pPr>
            <w:r w:rsidRPr="002B33BE">
              <w:rPr>
                <w:b/>
                <w:bCs/>
              </w:rPr>
              <w:tab/>
            </w:r>
          </w:p>
          <w:p w:rsidR="002B33BE" w:rsidRDefault="002B33BE" w:rsidP="002B33BE">
            <w:r>
              <w:t>Designation: Senior Documentation Analyst, Derivatives Documentation</w:t>
            </w:r>
          </w:p>
          <w:p w:rsidR="002B33BE" w:rsidRDefault="002B33BE" w:rsidP="002B33BE"/>
          <w:p w:rsidR="002B33BE" w:rsidRDefault="002B33BE" w:rsidP="002B33BE">
            <w:r w:rsidRPr="002B33BE">
              <w:rPr>
                <w:b/>
                <w:bCs/>
              </w:rPr>
              <w:t>Process</w:t>
            </w:r>
            <w:r>
              <w:t>: Global Rates and Commodities - Drafting</w:t>
            </w:r>
          </w:p>
          <w:p w:rsidR="002B33BE" w:rsidRDefault="002B33BE" w:rsidP="002B33BE">
            <w:r>
              <w:t>•</w:t>
            </w:r>
            <w:r>
              <w:tab/>
              <w:t>Handling documentation procedures of Interest Rates Derivative products.</w:t>
            </w:r>
          </w:p>
          <w:p w:rsidR="002B33BE" w:rsidRDefault="002B33BE" w:rsidP="002B33BE">
            <w:r>
              <w:t>•</w:t>
            </w:r>
            <w:r>
              <w:tab/>
              <w:t>Drafting and Issuing Bank of America's Paper Confirmations and DTCC (electronic) confirmations to various Counterparties.</w:t>
            </w:r>
          </w:p>
          <w:p w:rsidR="002B33BE" w:rsidRDefault="002B33BE" w:rsidP="002B33BE">
            <w:r>
              <w:t>•</w:t>
            </w:r>
            <w:r>
              <w:tab/>
              <w:t>Handling documentation of various products like Swaps, Swap Options, Straddles, Cap, Floor, Collars, Corridor, Forward Rate Agreements, FX swaps, Basis swaps, Cross Currency swaps, Mark to Market etc. and preparing end of the Day Reconciliation reports</w:t>
            </w:r>
          </w:p>
          <w:p w:rsidR="002B33BE" w:rsidRDefault="002B33BE" w:rsidP="002B33BE">
            <w:r>
              <w:t>•</w:t>
            </w:r>
            <w:r>
              <w:tab/>
              <w:t>Checking and Identifying Discrepancies in the Source System and confirmation if any, which are against to the Product rules, Portfolios and ISDA definitions and take corrective action.</w:t>
            </w:r>
          </w:p>
          <w:p w:rsidR="002B33BE" w:rsidRDefault="002B33BE" w:rsidP="00036450"/>
          <w:p w:rsidR="002B33BE" w:rsidRDefault="002B33BE" w:rsidP="002B33BE">
            <w:pPr>
              <w:pStyle w:val="ListParagraph"/>
              <w:numPr>
                <w:ilvl w:val="0"/>
                <w:numId w:val="5"/>
              </w:numPr>
            </w:pPr>
            <w:r w:rsidRPr="002B33BE">
              <w:t xml:space="preserve">Worked as a Tele Calling Executive for IRUS InfoTech from September ’06 to February’ 07  </w:t>
            </w:r>
          </w:p>
          <w:p w:rsidR="004D3011" w:rsidRDefault="004D3011" w:rsidP="00036450"/>
          <w:p w:rsidR="00036450" w:rsidRDefault="00036450" w:rsidP="00036450">
            <w:pPr>
              <w:pStyle w:val="Heading2"/>
            </w:pPr>
          </w:p>
          <w:p w:rsidR="00036450" w:rsidRPr="004D3011" w:rsidRDefault="00036450" w:rsidP="004D3011">
            <w:pPr>
              <w:rPr>
                <w:color w:val="FFFFFF" w:themeColor="background1"/>
              </w:rPr>
            </w:pPr>
          </w:p>
        </w:tc>
      </w:tr>
    </w:tbl>
    <w:p w:rsidR="002B33BE" w:rsidRDefault="002B33BE" w:rsidP="002B33BE">
      <w:pPr>
        <w:tabs>
          <w:tab w:val="left" w:pos="990"/>
        </w:tabs>
      </w:pPr>
      <w:r>
        <w:lastRenderedPageBreak/>
        <w:t>Date:</w:t>
      </w:r>
    </w:p>
    <w:p w:rsidR="002B33BE" w:rsidRDefault="002B33BE" w:rsidP="002B33BE">
      <w:pPr>
        <w:tabs>
          <w:tab w:val="left" w:pos="990"/>
        </w:tabs>
      </w:pPr>
    </w:p>
    <w:p w:rsidR="0043117B" w:rsidRDefault="002B33BE" w:rsidP="00E94265">
      <w:pPr>
        <w:pStyle w:val="NoSpacing"/>
      </w:pPr>
      <w:r>
        <w:t xml:space="preserve">Place: Hyderabad                                                                                                                                                </w:t>
      </w:r>
      <w:r w:rsidRPr="00E94265">
        <w:rPr>
          <w:rStyle w:val="Heading3Char"/>
        </w:rPr>
        <w:t>V.AJITH</w:t>
      </w:r>
    </w:p>
    <w:sectPr w:rsidR="0043117B" w:rsidSect="000C45FF">
      <w:headerReference w:type="default" r:id="rId12"/>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00F4" w:rsidRDefault="009C00F4" w:rsidP="000C45FF">
      <w:r>
        <w:separator/>
      </w:r>
    </w:p>
  </w:endnote>
  <w:endnote w:type="continuationSeparator" w:id="1">
    <w:p w:rsidR="009C00F4" w:rsidRDefault="009C00F4" w:rsidP="000C45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altName w:val="MS PMincho"/>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00F4" w:rsidRDefault="009C00F4" w:rsidP="000C45FF">
      <w:r>
        <w:separator/>
      </w:r>
    </w:p>
  </w:footnote>
  <w:footnote w:type="continuationSeparator" w:id="1">
    <w:p w:rsidR="009C00F4" w:rsidRDefault="009C00F4" w:rsidP="000C45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31B" w:rsidRDefault="000C45FF">
    <w:pPr>
      <w:pStyle w:val="Header"/>
    </w:pPr>
    <w:r>
      <w:rPr>
        <w:noProof/>
        <w:lang w:eastAsia="en-US"/>
      </w:rPr>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
                      </a:ext>
                    </a:extLst>
                  </a:blip>
                  <a:stretch>
                    <a:fillRect/>
                  </a:stretch>
                </pic:blipFill>
                <pic:spPr>
                  <a:xfrm>
                    <a:off x="0" y="0"/>
                    <a:ext cx="7260336" cy="9628632"/>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C06E8"/>
    <w:multiLevelType w:val="hybridMultilevel"/>
    <w:tmpl w:val="5248E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A5391"/>
    <w:multiLevelType w:val="hybridMultilevel"/>
    <w:tmpl w:val="838C2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2D122F"/>
    <w:multiLevelType w:val="hybridMultilevel"/>
    <w:tmpl w:val="869EF4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6362EE"/>
    <w:multiLevelType w:val="hybridMultilevel"/>
    <w:tmpl w:val="3A02D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nsid w:val="3D6B79F8"/>
    <w:multiLevelType w:val="hybridMultilevel"/>
    <w:tmpl w:val="C9C2CB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374BF7"/>
    <w:multiLevelType w:val="hybridMultilevel"/>
    <w:tmpl w:val="1B2A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A25B69"/>
    <w:multiLevelType w:val="hybridMultilevel"/>
    <w:tmpl w:val="2C24C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6"/>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movePersonalInformation/>
  <w:removeDateAndTime/>
  <w:attachedTemplate r:id="rId1"/>
  <w:stylePaneFormatFilter w:val="5004"/>
  <w:stylePaneSortMethod w:val="000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920921"/>
    <w:rsid w:val="00036450"/>
    <w:rsid w:val="00094499"/>
    <w:rsid w:val="000C10D1"/>
    <w:rsid w:val="000C45FF"/>
    <w:rsid w:val="000E3FD1"/>
    <w:rsid w:val="00112054"/>
    <w:rsid w:val="001507A7"/>
    <w:rsid w:val="001525E1"/>
    <w:rsid w:val="00180329"/>
    <w:rsid w:val="0019001F"/>
    <w:rsid w:val="001A74A5"/>
    <w:rsid w:val="001B2ABD"/>
    <w:rsid w:val="001E0391"/>
    <w:rsid w:val="001E1759"/>
    <w:rsid w:val="001F1ECC"/>
    <w:rsid w:val="00202655"/>
    <w:rsid w:val="002400EB"/>
    <w:rsid w:val="00256CF7"/>
    <w:rsid w:val="00281FD5"/>
    <w:rsid w:val="002B33BE"/>
    <w:rsid w:val="0030481B"/>
    <w:rsid w:val="003156FC"/>
    <w:rsid w:val="003254B5"/>
    <w:rsid w:val="0037121F"/>
    <w:rsid w:val="0037231B"/>
    <w:rsid w:val="003A6B7D"/>
    <w:rsid w:val="003B06CA"/>
    <w:rsid w:val="004071FC"/>
    <w:rsid w:val="00445947"/>
    <w:rsid w:val="004813B3"/>
    <w:rsid w:val="00496591"/>
    <w:rsid w:val="004A5DE6"/>
    <w:rsid w:val="004C63E4"/>
    <w:rsid w:val="004D3011"/>
    <w:rsid w:val="005262AC"/>
    <w:rsid w:val="005E39D5"/>
    <w:rsid w:val="00600670"/>
    <w:rsid w:val="0062123A"/>
    <w:rsid w:val="00646E75"/>
    <w:rsid w:val="006771D0"/>
    <w:rsid w:val="00715FCB"/>
    <w:rsid w:val="00743101"/>
    <w:rsid w:val="007521FD"/>
    <w:rsid w:val="007775E1"/>
    <w:rsid w:val="007867A0"/>
    <w:rsid w:val="007927F5"/>
    <w:rsid w:val="00802CA0"/>
    <w:rsid w:val="00920921"/>
    <w:rsid w:val="009260CD"/>
    <w:rsid w:val="00952C25"/>
    <w:rsid w:val="009C00F4"/>
    <w:rsid w:val="00A2118D"/>
    <w:rsid w:val="00AD76E2"/>
    <w:rsid w:val="00B20152"/>
    <w:rsid w:val="00B359E4"/>
    <w:rsid w:val="00B57D98"/>
    <w:rsid w:val="00B70850"/>
    <w:rsid w:val="00C066B6"/>
    <w:rsid w:val="00C37BA1"/>
    <w:rsid w:val="00C4674C"/>
    <w:rsid w:val="00C506CF"/>
    <w:rsid w:val="00C72BED"/>
    <w:rsid w:val="00C9578B"/>
    <w:rsid w:val="00CB0055"/>
    <w:rsid w:val="00D2522B"/>
    <w:rsid w:val="00D422DE"/>
    <w:rsid w:val="00D5459D"/>
    <w:rsid w:val="00DA1F4D"/>
    <w:rsid w:val="00DA5694"/>
    <w:rsid w:val="00DD172A"/>
    <w:rsid w:val="00E25A26"/>
    <w:rsid w:val="00E4381A"/>
    <w:rsid w:val="00E55D74"/>
    <w:rsid w:val="00E65A06"/>
    <w:rsid w:val="00E94265"/>
    <w:rsid w:val="00F60274"/>
    <w:rsid w:val="00F77FB9"/>
    <w:rsid w:val="00FB06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unhideWhenUsed="0"/>
    <w:lsdException w:name="toc 2" w:uiPriority="39" w:unhideWhenUsed="0"/>
    <w:lsdException w:name="toc 3" w:uiPriority="39" w:unhideWhenUsed="0"/>
    <w:lsdException w:name="toc 4" w:uiPriority="39" w:unhideWhenUsed="0"/>
    <w:lsdException w:name="toc 5" w:uiPriority="39" w:unhideWhenUsed="0"/>
    <w:lsdException w:name="toc 6" w:uiPriority="39" w:unhideWhenUsed="0"/>
    <w:lsdException w:name="toc 7" w:uiPriority="39" w:unhideWhenUsed="0"/>
    <w:lsdException w:name="toc 8" w:uiPriority="39" w:unhideWhenUsed="0"/>
    <w:lsdException w:name="toc 9" w:uiPriority="39" w:unhideWhenUsed="0"/>
    <w:lsdException w:name="caption" w:uiPriority="35" w:qFormat="1"/>
    <w:lsdException w:name="toa heading" w:unhideWhenUsed="0"/>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semiHidden="0" w:uiPriority="11"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customStyle="1"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2B33BE"/>
    <w:pPr>
      <w:ind w:left="720"/>
      <w:contextualSpacing/>
    </w:pPr>
  </w:style>
  <w:style w:type="paragraph" w:styleId="NoSpacing">
    <w:name w:val="No Spacing"/>
    <w:uiPriority w:val="1"/>
    <w:qFormat/>
    <w:rsid w:val="002B33BE"/>
    <w:rPr>
      <w:sz w:val="18"/>
      <w:szCs w:val="22"/>
    </w:rPr>
  </w:style>
  <w:style w:type="paragraph" w:styleId="BalloonText">
    <w:name w:val="Balloon Text"/>
    <w:basedOn w:val="Normal"/>
    <w:link w:val="BalloonTextChar"/>
    <w:uiPriority w:val="99"/>
    <w:semiHidden/>
    <w:unhideWhenUsed/>
    <w:rsid w:val="007521FD"/>
    <w:rPr>
      <w:rFonts w:ascii="Tahoma" w:hAnsi="Tahoma" w:cs="Tahoma"/>
      <w:sz w:val="16"/>
      <w:szCs w:val="16"/>
    </w:rPr>
  </w:style>
  <w:style w:type="character" w:customStyle="1" w:styleId="BalloonTextChar">
    <w:name w:val="Balloon Text Char"/>
    <w:basedOn w:val="DefaultParagraphFont"/>
    <w:link w:val="BalloonText"/>
    <w:uiPriority w:val="99"/>
    <w:semiHidden/>
    <w:rsid w:val="007521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jithvaddi@gmail.com"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47653\AppData\Local\Microsoft\Office\16.0\DTS\en-US%7bB253A5D1-ECFD-42E9-A14A-E504D48C670E%7d\%7bD45782D3-7310-487E-9F44-9A9FAFA961DF%7dtf0054627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4A53E6F5CA44671A4886E33C94C1DDA"/>
        <w:category>
          <w:name w:val="General"/>
          <w:gallery w:val="placeholder"/>
        </w:category>
        <w:types>
          <w:type w:val="bbPlcHdr"/>
        </w:types>
        <w:behaviors>
          <w:behavior w:val="content"/>
        </w:behaviors>
        <w:guid w:val="{681B3F2A-6029-4DC3-861D-A0DFE389C7CE}"/>
      </w:docPartPr>
      <w:docPartBody>
        <w:p w:rsidR="00975A4F" w:rsidRDefault="00D00EB7">
          <w:pPr>
            <w:pStyle w:val="E4A53E6F5CA44671A4886E33C94C1DDA"/>
          </w:pPr>
          <w:r w:rsidRPr="00CB0055">
            <w:t>Contact</w:t>
          </w:r>
        </w:p>
      </w:docPartBody>
    </w:docPart>
    <w:docPart>
      <w:docPartPr>
        <w:name w:val="3FAD4A04AF1F483AB579E7ACDD5DC06A"/>
        <w:category>
          <w:name w:val="General"/>
          <w:gallery w:val="placeholder"/>
        </w:category>
        <w:types>
          <w:type w:val="bbPlcHdr"/>
        </w:types>
        <w:behaviors>
          <w:behavior w:val="content"/>
        </w:behaviors>
        <w:guid w:val="{26A8EA63-70E3-48DE-8CD0-B4B200EBECB5}"/>
      </w:docPartPr>
      <w:docPartBody>
        <w:p w:rsidR="00975A4F" w:rsidRDefault="00D00EB7">
          <w:pPr>
            <w:pStyle w:val="3FAD4A04AF1F483AB579E7ACDD5DC06A"/>
          </w:pPr>
          <w:r w:rsidRPr="004D3011">
            <w:t>PHONE:</w:t>
          </w:r>
        </w:p>
      </w:docPartBody>
    </w:docPart>
    <w:docPart>
      <w:docPartPr>
        <w:name w:val="6C1345E5CF524078A9561518586FCE67"/>
        <w:category>
          <w:name w:val="General"/>
          <w:gallery w:val="placeholder"/>
        </w:category>
        <w:types>
          <w:type w:val="bbPlcHdr"/>
        </w:types>
        <w:behaviors>
          <w:behavior w:val="content"/>
        </w:behaviors>
        <w:guid w:val="{6EDAF2B4-D797-4279-81FE-5B6F9677E2DB}"/>
      </w:docPartPr>
      <w:docPartBody>
        <w:p w:rsidR="00975A4F" w:rsidRDefault="00D00EB7">
          <w:pPr>
            <w:pStyle w:val="6C1345E5CF524078A9561518586FCE67"/>
          </w:pPr>
          <w:r w:rsidRPr="004D3011">
            <w:t>EMAIL:</w:t>
          </w:r>
        </w:p>
      </w:docPartBody>
    </w:docPart>
    <w:docPart>
      <w:docPartPr>
        <w:name w:val="9E87136982F74EFAAEE9F2EB6DA5B16C"/>
        <w:category>
          <w:name w:val="General"/>
          <w:gallery w:val="placeholder"/>
        </w:category>
        <w:types>
          <w:type w:val="bbPlcHdr"/>
        </w:types>
        <w:behaviors>
          <w:behavior w:val="content"/>
        </w:behaviors>
        <w:guid w:val="{CBF0DB2F-48BA-4F82-A1BB-88213F499D4E}"/>
      </w:docPartPr>
      <w:docPartBody>
        <w:p w:rsidR="00975A4F" w:rsidRDefault="00D00EB7">
          <w:pPr>
            <w:pStyle w:val="9E87136982F74EFAAEE9F2EB6DA5B16C"/>
          </w:pPr>
          <w:r w:rsidRPr="00036450">
            <w:t>EDUCATION</w:t>
          </w:r>
        </w:p>
      </w:docPartBody>
    </w:docPart>
    <w:docPart>
      <w:docPartPr>
        <w:name w:val="21BACE18F5EF4D84A121486CC29D2180"/>
        <w:category>
          <w:name w:val="General"/>
          <w:gallery w:val="placeholder"/>
        </w:category>
        <w:types>
          <w:type w:val="bbPlcHdr"/>
        </w:types>
        <w:behaviors>
          <w:behavior w:val="content"/>
        </w:behaviors>
        <w:guid w:val="{4750FFE0-2BF1-4621-A71F-65ED21F7DF29}"/>
      </w:docPartPr>
      <w:docPartBody>
        <w:p w:rsidR="00975A4F" w:rsidRDefault="00D00EB7">
          <w:pPr>
            <w:pStyle w:val="21BACE18F5EF4D84A121486CC29D2180"/>
          </w:pPr>
          <w:r w:rsidRPr="00036450">
            <w:t>WORK EXPERIENCE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altName w:val="MS PMincho"/>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00EB7"/>
    <w:rsid w:val="0049249C"/>
    <w:rsid w:val="00975A4F"/>
    <w:rsid w:val="009D5DCF"/>
    <w:rsid w:val="00D00E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DCF"/>
  </w:style>
  <w:style w:type="paragraph" w:styleId="Heading2">
    <w:name w:val="heading 2"/>
    <w:basedOn w:val="Normal"/>
    <w:next w:val="Normal"/>
    <w:link w:val="Heading2Char"/>
    <w:uiPriority w:val="9"/>
    <w:qFormat/>
    <w:rsid w:val="009D5DCF"/>
    <w:pPr>
      <w:keepNext/>
      <w:keepLines/>
      <w:pBdr>
        <w:bottom w:val="single" w:sz="8" w:space="1" w:color="4F81BD"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94CA0A08C14F9DB7387BB419B6BAE3">
    <w:name w:val="4494CA0A08C14F9DB7387BB419B6BAE3"/>
    <w:rsid w:val="009D5DCF"/>
  </w:style>
  <w:style w:type="paragraph" w:customStyle="1" w:styleId="E4A53E6F5CA44671A4886E33C94C1DDA">
    <w:name w:val="E4A53E6F5CA44671A4886E33C94C1DDA"/>
    <w:rsid w:val="009D5DCF"/>
  </w:style>
  <w:style w:type="paragraph" w:customStyle="1" w:styleId="3FAD4A04AF1F483AB579E7ACDD5DC06A">
    <w:name w:val="3FAD4A04AF1F483AB579E7ACDD5DC06A"/>
    <w:rsid w:val="009D5DCF"/>
  </w:style>
  <w:style w:type="paragraph" w:customStyle="1" w:styleId="6C1345E5CF524078A9561518586FCE67">
    <w:name w:val="6C1345E5CF524078A9561518586FCE67"/>
    <w:rsid w:val="009D5DCF"/>
  </w:style>
  <w:style w:type="character" w:styleId="Hyperlink">
    <w:name w:val="Hyperlink"/>
    <w:basedOn w:val="DefaultParagraphFont"/>
    <w:uiPriority w:val="99"/>
    <w:unhideWhenUsed/>
    <w:rsid w:val="009D5DCF"/>
    <w:rPr>
      <w:color w:val="943634" w:themeColor="accent2" w:themeShade="BF"/>
      <w:u w:val="single"/>
    </w:rPr>
  </w:style>
  <w:style w:type="paragraph" w:customStyle="1" w:styleId="9E87136982F74EFAAEE9F2EB6DA5B16C">
    <w:name w:val="9E87136982F74EFAAEE9F2EB6DA5B16C"/>
    <w:rsid w:val="009D5DCF"/>
  </w:style>
  <w:style w:type="paragraph" w:customStyle="1" w:styleId="21BACE18F5EF4D84A121486CC29D2180">
    <w:name w:val="21BACE18F5EF4D84A121486CC29D2180"/>
    <w:rsid w:val="009D5DCF"/>
  </w:style>
  <w:style w:type="character" w:customStyle="1" w:styleId="Heading2Char">
    <w:name w:val="Heading 2 Char"/>
    <w:basedOn w:val="DefaultParagraphFont"/>
    <w:link w:val="Heading2"/>
    <w:uiPriority w:val="9"/>
    <w:rsid w:val="009D5DCF"/>
    <w:rPr>
      <w:rFonts w:asciiTheme="majorHAnsi" w:eastAsiaTheme="majorEastAsia" w:hAnsiTheme="majorHAnsi" w:cstheme="majorBidi"/>
      <w:b/>
      <w:bCs/>
      <w:caps/>
      <w:szCs w:val="26"/>
      <w:lang w:eastAsia="ja-JP"/>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8506A0D-4821-47C2-BD9B-CACF27C6B1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{D45782D3-7310-487E-9F44-9A9FAFA961DF}tf00546271_win32</Template>
  <TotalTime>0</TotalTime>
  <Pages>2</Pages>
  <Words>754</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2021-09-07T06:26:00Z</dcterms:created>
  <dcterms:modified xsi:type="dcterms:W3CDTF">2021-10-21T15:02:00Z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